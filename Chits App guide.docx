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9DA5" w14:textId="77777777" w:rsidR="00165DB6" w:rsidRDefault="00000000">
      <w:r>
        <w:t>Chits App (Workflow):</w:t>
      </w:r>
    </w:p>
    <w:p w14:paraId="136A8B53" w14:textId="77777777" w:rsidR="00165DB6" w:rsidRDefault="00000000">
      <w:pPr>
        <w:numPr>
          <w:ilvl w:val="0"/>
          <w:numId w:val="1"/>
        </w:numPr>
      </w:pPr>
      <w:r>
        <w:rPr>
          <w:b/>
          <w:bCs/>
        </w:rPr>
        <w:t>Dashboard:</w:t>
      </w:r>
      <w:r>
        <w:t> After logging in, you will see your main dashboard with 4 options. All work starts here.</w:t>
      </w:r>
    </w:p>
    <w:p w14:paraId="796FB475" w14:textId="77777777" w:rsidR="00165DB6" w:rsidRDefault="00000000">
      <w:pPr>
        <w:numPr>
          <w:ilvl w:val="0"/>
          <w:numId w:val="1"/>
        </w:numPr>
      </w:pPr>
      <w:r>
        <w:rPr>
          <w:b/>
          <w:bCs/>
        </w:rPr>
        <w:t>Chit Registration (Step 1):</w:t>
      </w:r>
    </w:p>
    <w:p w14:paraId="4D6AED61" w14:textId="77777777" w:rsidR="00165DB6" w:rsidRDefault="00000000">
      <w:pPr>
        <w:numPr>
          <w:ilvl w:val="1"/>
          <w:numId w:val="1"/>
        </w:numPr>
      </w:pPr>
      <w:r>
        <w:t>Go here first. This is where you create a new Chit group.</w:t>
      </w:r>
    </w:p>
    <w:p w14:paraId="1A218C44" w14:textId="77777777" w:rsidR="00165DB6" w:rsidRDefault="00000000">
      <w:pPr>
        <w:numPr>
          <w:ilvl w:val="1"/>
          <w:numId w:val="1"/>
        </w:numPr>
      </w:pPr>
      <w:r>
        <w:t>Fill out the Group Name, Total Members, Monthly Amount, Duration, etc.</w:t>
      </w:r>
    </w:p>
    <w:p w14:paraId="140EC102" w14:textId="77777777" w:rsidR="00165DB6" w:rsidRDefault="00000000">
      <w:pPr>
        <w:numPr>
          <w:ilvl w:val="1"/>
          <w:numId w:val="1"/>
        </w:numPr>
      </w:pPr>
      <w:r>
        <w:rPr>
          <w:i/>
          <w:iCs/>
        </w:rPr>
        <w:t>Magic element:</w:t>
      </w:r>
      <w:r>
        <w:t> It instantly calculates the Total Chit Value and Commission based on your inputs.</w:t>
      </w:r>
    </w:p>
    <w:p w14:paraId="150F14F7" w14:textId="77777777" w:rsidR="00165DB6" w:rsidRDefault="00000000">
      <w:pPr>
        <w:numPr>
          <w:ilvl w:val="1"/>
          <w:numId w:val="1"/>
        </w:numPr>
      </w:pPr>
      <w:r>
        <w:t>Hit </w:t>
      </w:r>
      <w:r>
        <w:rPr>
          <w:b/>
          <w:bCs/>
        </w:rPr>
        <w:t>Register</w:t>
      </w:r>
      <w:r>
        <w:t>. Once registered, this Chit is officially in the system.</w:t>
      </w:r>
    </w:p>
    <w:p w14:paraId="7EA3F3C9" w14:textId="77777777" w:rsidR="00165DB6" w:rsidRDefault="00000000">
      <w:pPr>
        <w:numPr>
          <w:ilvl w:val="0"/>
          <w:numId w:val="1"/>
        </w:numPr>
      </w:pPr>
      <w:r>
        <w:rPr>
          <w:b/>
          <w:bCs/>
        </w:rPr>
        <w:t>Auction / Lucky Draw Sheets (Step 2 - Monthly):</w:t>
      </w:r>
    </w:p>
    <w:p w14:paraId="72CC5EBA" w14:textId="77777777" w:rsidR="00165DB6" w:rsidRDefault="00000000">
      <w:pPr>
        <w:numPr>
          <w:ilvl w:val="1"/>
          <w:numId w:val="1"/>
        </w:numPr>
      </w:pPr>
      <w:r>
        <w:t>When it's time for the monthly gathering/auction.</w:t>
      </w:r>
    </w:p>
    <w:p w14:paraId="255AF763" w14:textId="77777777" w:rsidR="00165DB6" w:rsidRDefault="00000000">
      <w:pPr>
        <w:numPr>
          <w:ilvl w:val="1"/>
          <w:numId w:val="1"/>
        </w:numPr>
      </w:pPr>
      <w:r>
        <w:t>Select your registered Chit from the dropdown and select the Month Number.</w:t>
      </w:r>
    </w:p>
    <w:p w14:paraId="2DD16782" w14:textId="77777777" w:rsidR="00165DB6" w:rsidRDefault="00000000">
      <w:pPr>
        <w:numPr>
          <w:ilvl w:val="1"/>
          <w:numId w:val="1"/>
        </w:numPr>
      </w:pPr>
      <w:r>
        <w:t>The system will automatically generate the correct number of input boxes for Lucky Draws (0 by default) and Auctions.</w:t>
      </w:r>
    </w:p>
    <w:p w14:paraId="557CB832" w14:textId="77777777" w:rsidR="00165DB6" w:rsidRDefault="00000000">
      <w:pPr>
        <w:numPr>
          <w:ilvl w:val="1"/>
          <w:numId w:val="1"/>
        </w:numPr>
      </w:pPr>
      <w:r>
        <w:t>Enter the highest auction discount bid won by the member in the box.</w:t>
      </w:r>
    </w:p>
    <w:p w14:paraId="2CB34B6E" w14:textId="77777777" w:rsidR="00165DB6" w:rsidRDefault="00000000">
      <w:pPr>
        <w:numPr>
          <w:ilvl w:val="1"/>
          <w:numId w:val="1"/>
        </w:numPr>
      </w:pPr>
      <w:r>
        <w:rPr>
          <w:i/>
          <w:iCs/>
        </w:rPr>
        <w:t>Magic element:</w:t>
      </w:r>
      <w:r>
        <w:t> It will automatically divide the discounts among all members, subtracting your Foreman commission, and display the new </w:t>
      </w:r>
      <w:r>
        <w:rPr>
          <w:b/>
          <w:bCs/>
        </w:rPr>
        <w:t>Net Monthly Pay</w:t>
      </w:r>
      <w:r>
        <w:t> (what every member needs to pay </w:t>
      </w:r>
      <w:r>
        <w:rPr>
          <w:i/>
          <w:iCs/>
        </w:rPr>
        <w:t>this</w:t>
      </w:r>
      <w:r>
        <w:t> month).</w:t>
      </w:r>
    </w:p>
    <w:p w14:paraId="756178B3" w14:textId="77777777" w:rsidR="00165DB6" w:rsidRDefault="00000000">
      <w:pPr>
        <w:numPr>
          <w:ilvl w:val="1"/>
          <w:numId w:val="1"/>
        </w:numPr>
      </w:pPr>
      <w:r>
        <w:t>Hit </w:t>
      </w:r>
      <w:r>
        <w:rPr>
          <w:b/>
          <w:bCs/>
        </w:rPr>
        <w:t>Update &amp; Save</w:t>
      </w:r>
      <w:r>
        <w:t>.</w:t>
      </w:r>
    </w:p>
    <w:p w14:paraId="37605EA4" w14:textId="77777777" w:rsidR="00165DB6" w:rsidRDefault="00000000">
      <w:pPr>
        <w:numPr>
          <w:ilvl w:val="0"/>
          <w:numId w:val="1"/>
        </w:numPr>
      </w:pPr>
      <w:r>
        <w:rPr>
          <w:b/>
          <w:bCs/>
        </w:rPr>
        <w:t>Payment Collection (Step 3 - Ongoing):</w:t>
      </w:r>
    </w:p>
    <w:p w14:paraId="071B9DE9" w14:textId="77777777" w:rsidR="00165DB6" w:rsidRDefault="00000000">
      <w:pPr>
        <w:numPr>
          <w:ilvl w:val="1"/>
          <w:numId w:val="1"/>
        </w:numPr>
      </w:pPr>
      <w:r>
        <w:t>When members come to pay you.</w:t>
      </w:r>
    </w:p>
    <w:p w14:paraId="4985AF70" w14:textId="77777777" w:rsidR="00165DB6" w:rsidRDefault="00000000">
      <w:pPr>
        <w:numPr>
          <w:ilvl w:val="1"/>
          <w:numId w:val="1"/>
        </w:numPr>
      </w:pPr>
      <w:r>
        <w:t>Select the Chit and the Month.</w:t>
      </w:r>
    </w:p>
    <w:p w14:paraId="28A83395" w14:textId="77777777" w:rsidR="00165DB6" w:rsidRDefault="00000000">
      <w:pPr>
        <w:numPr>
          <w:ilvl w:val="1"/>
          <w:numId w:val="1"/>
        </w:numPr>
      </w:pPr>
      <w:r>
        <w:rPr>
          <w:i/>
          <w:iCs/>
        </w:rPr>
        <w:t>Magic element:</w:t>
      </w:r>
      <w:r>
        <w:t> The system checks the Auction Sheet you just generated in Step 2, and automatically locks in the "Amount Due".</w:t>
      </w:r>
    </w:p>
    <w:p w14:paraId="57CF9113" w14:textId="77777777" w:rsidR="00165DB6" w:rsidRDefault="00000000">
      <w:pPr>
        <w:numPr>
          <w:ilvl w:val="1"/>
          <w:numId w:val="1"/>
        </w:numPr>
      </w:pPr>
      <w:r>
        <w:t>Enter the amount the member is handing you. If they pay the full amount, the status turns Green (Fully Paid). If it's short, it turns Amber (Pending/Partially Paid) and tracks the balance.</w:t>
      </w:r>
    </w:p>
    <w:p w14:paraId="50FD7DB6" w14:textId="77777777" w:rsidR="00165DB6" w:rsidRDefault="00000000">
      <w:pPr>
        <w:numPr>
          <w:ilvl w:val="1"/>
          <w:numId w:val="1"/>
        </w:numPr>
      </w:pPr>
      <w:r>
        <w:t>Hit </w:t>
      </w:r>
      <w:r>
        <w:rPr>
          <w:b/>
          <w:bCs/>
        </w:rPr>
        <w:t>Process Payment</w:t>
      </w:r>
      <w:r>
        <w:t>.</w:t>
      </w:r>
    </w:p>
    <w:p w14:paraId="27CC99F7" w14:textId="77777777" w:rsidR="00165DB6" w:rsidRDefault="00000000">
      <w:pPr>
        <w:numPr>
          <w:ilvl w:val="0"/>
          <w:numId w:val="1"/>
        </w:numPr>
      </w:pPr>
      <w:r>
        <w:rPr>
          <w:b/>
          <w:bCs/>
        </w:rPr>
        <w:t>Reports &amp; Views (Tracking):</w:t>
      </w:r>
    </w:p>
    <w:p w14:paraId="6F3B7351" w14:textId="77777777" w:rsidR="00165DB6" w:rsidRDefault="00000000">
      <w:pPr>
        <w:numPr>
          <w:ilvl w:val="1"/>
          <w:numId w:val="1"/>
        </w:numPr>
      </w:pPr>
      <w:r>
        <w:t>This is your Ledger.</w:t>
      </w:r>
    </w:p>
    <w:p w14:paraId="56C3DB6B" w14:textId="77777777" w:rsidR="00165DB6" w:rsidRDefault="00000000">
      <w:pPr>
        <w:numPr>
          <w:ilvl w:val="1"/>
          <w:numId w:val="1"/>
        </w:numPr>
      </w:pPr>
      <w:r>
        <w:rPr>
          <w:b/>
          <w:bCs/>
        </w:rPr>
        <w:lastRenderedPageBreak/>
        <w:t>Registered Chits:</w:t>
      </w:r>
      <w:r>
        <w:t> View all active chits. You can edit their base details or delete them here.</w:t>
      </w:r>
    </w:p>
    <w:p w14:paraId="32C56E6A" w14:textId="77777777" w:rsidR="00165DB6" w:rsidRDefault="00000000">
      <w:pPr>
        <w:numPr>
          <w:ilvl w:val="1"/>
          <w:numId w:val="1"/>
        </w:numPr>
      </w:pPr>
      <w:r>
        <w:rPr>
          <w:b/>
          <w:bCs/>
        </w:rPr>
        <w:t>Auction Reports:</w:t>
      </w:r>
      <w:r>
        <w:t> A read-only ledger showing the Dividend, Deduction, and Net Pay history for all past months.</w:t>
      </w:r>
    </w:p>
    <w:p w14:paraId="5B29AA7A" w14:textId="77777777" w:rsidR="00165DB6" w:rsidRDefault="00000000">
      <w:pPr>
        <w:numPr>
          <w:ilvl w:val="1"/>
          <w:numId w:val="1"/>
        </w:numPr>
      </w:pPr>
      <w:r>
        <w:rPr>
          <w:b/>
          <w:bCs/>
        </w:rPr>
        <w:t>Payment Collection:</w:t>
      </w:r>
      <w:r>
        <w:t> A read-only, color-coded ledger showing exactly who paid what, when, and what the remaining balance was on that transaction.</w:t>
      </w:r>
    </w:p>
    <w:p w14:paraId="687DFF95" w14:textId="77777777" w:rsidR="00165DB6" w:rsidRDefault="00165DB6"/>
    <w:sectPr w:rsidR="00165DB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B2178" w14:textId="77777777" w:rsidR="0014303C" w:rsidRDefault="0014303C">
      <w:pPr>
        <w:spacing w:after="0" w:line="240" w:lineRule="auto"/>
      </w:pPr>
      <w:r>
        <w:separator/>
      </w:r>
    </w:p>
  </w:endnote>
  <w:endnote w:type="continuationSeparator" w:id="0">
    <w:p w14:paraId="46F94AEE" w14:textId="77777777" w:rsidR="0014303C" w:rsidRDefault="00143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7B65E" w14:textId="77777777" w:rsidR="0014303C" w:rsidRDefault="0014303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3E4A553" w14:textId="77777777" w:rsidR="0014303C" w:rsidRDefault="00143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52B1C"/>
    <w:multiLevelType w:val="multilevel"/>
    <w:tmpl w:val="F26E117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1470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65DB6"/>
    <w:rsid w:val="0014303C"/>
    <w:rsid w:val="00165DB6"/>
    <w:rsid w:val="00A51F9A"/>
    <w:rsid w:val="00D2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06C4"/>
  <w15:docId w15:val="{82497988-F832-40E3-869E-F013AA18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Kartika"/>
        <w:kern w:val="3"/>
        <w:sz w:val="24"/>
        <w:szCs w:val="24"/>
        <w:lang w:val="en-GB" w:eastAsia="en-US" w:bidi="ml-IN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cs="Arial Unicode M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Kartika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Kartika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Kartika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Kartika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Kartika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Kartika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Kartika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Kartika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Kartika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Kartika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Kartika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Kartika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Kartika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Kartika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Kartika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Kartika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Kartika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Kartika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Kartika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Kartika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Kartika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Kartik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rFonts w:cs="Arial Unicode MS"/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rFonts w:cs="Arial Unicode MS"/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 Surendran</dc:creator>
  <dc:description/>
  <cp:lastModifiedBy>Suni Surendran</cp:lastModifiedBy>
  <cp:revision>2</cp:revision>
  <dcterms:created xsi:type="dcterms:W3CDTF">2026-02-25T05:35:00Z</dcterms:created>
  <dcterms:modified xsi:type="dcterms:W3CDTF">2026-02-25T05:35:00Z</dcterms:modified>
</cp:coreProperties>
</file>